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sdt>
          <w:sdtPr>
            <w:id w:val="1636451272"/>
            <w:placeholder>
              <w:docPart w:val="9BAA8F32522F430FB5A5A948F69FFCA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EA49EA" w:rsidP="00EA49EA">
            <w:pPr>
              <w:pStyle w:val="Subtitle"/>
            </w:pPr>
            <w:r>
              <w:t>sahrdaya college</w:t>
            </w:r>
            <w:r w:rsidRPr="00073540">
              <w:t xml:space="preserve"> </w:t>
            </w: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626F3DA4C07744E8838C716DA46FD0C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AA0737" w:rsidP="00AA0737">
            <w:pPr>
              <w:pStyle w:val="Name"/>
            </w:pPr>
            <w:bookmarkStart w:id="0" w:name="name"/>
            <w:bookmarkStart w:id="1" w:name="_GoBack"/>
            <w:bookmarkEnd w:id="0"/>
            <w:bookmarkEnd w:id="1"/>
          </w:p>
        </w:tc>
      </w:tr>
      <w:tr w:rsidR="00AA0737" w:rsidTr="00AA0737">
        <w:trPr>
          <w:trHeight w:val="1652"/>
          <w:jc w:val="center"/>
        </w:trPr>
        <w:sdt>
          <w:sdtPr>
            <w:id w:val="-480612801"/>
            <w:placeholder>
              <w:docPart w:val="4728E85969C54A22873FCF4DDD37F09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AA0737" w:rsidRDefault="00A410FF" w:rsidP="00AA0737">
                <w:r w:rsidRPr="00AA0737">
                  <w:t>in recognition of</w:t>
                </w:r>
              </w:p>
              <w:p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sdt>
          <w:sdtPr>
            <w:id w:val="-1077583615"/>
            <w:placeholder>
              <w:docPart w:val="85FF0FFD05CD4FF480C8E926E82D52C4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Default="008A067C" w:rsidP="008A067C"/>
        </w:tc>
        <w:sdt>
          <w:sdtPr>
            <w:id w:val="1936019596"/>
            <w:placeholder>
              <w:docPart w:val="F0A833994ABB4B6E80FFD09A9FDB1C8F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4E8" w:rsidRDefault="00E354E8" w:rsidP="003F140B">
      <w:r>
        <w:separator/>
      </w:r>
    </w:p>
  </w:endnote>
  <w:endnote w:type="continuationSeparator" w:id="0">
    <w:p w:rsidR="00E354E8" w:rsidRDefault="00E354E8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4E8" w:rsidRDefault="00E354E8" w:rsidP="003F140B">
      <w:r>
        <w:separator/>
      </w:r>
    </w:p>
  </w:footnote>
  <w:footnote w:type="continuationSeparator" w:id="0">
    <w:p w:rsidR="00E354E8" w:rsidRDefault="00E354E8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D7F5E1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9EA"/>
    <w:rsid w:val="0006192F"/>
    <w:rsid w:val="000A70D7"/>
    <w:rsid w:val="001B24AF"/>
    <w:rsid w:val="003F140B"/>
    <w:rsid w:val="004E338A"/>
    <w:rsid w:val="0050334E"/>
    <w:rsid w:val="00657B53"/>
    <w:rsid w:val="0069082D"/>
    <w:rsid w:val="0070356B"/>
    <w:rsid w:val="008547C9"/>
    <w:rsid w:val="008A067C"/>
    <w:rsid w:val="00A1495F"/>
    <w:rsid w:val="00A410FF"/>
    <w:rsid w:val="00AA0737"/>
    <w:rsid w:val="00AB489F"/>
    <w:rsid w:val="00BC2478"/>
    <w:rsid w:val="00E31E21"/>
    <w:rsid w:val="00E354E8"/>
    <w:rsid w:val="00EA49EA"/>
    <w:rsid w:val="00ED586A"/>
    <w:rsid w:val="00EF1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22AC9DC0-2CE5-4C7D-A31A-7BE492A2F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xam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BAA8F32522F430FB5A5A948F69FFC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B4FED-34DE-496E-9C68-5E4973BD447F}"/>
      </w:docPartPr>
      <w:docPartBody>
        <w:p w:rsidR="00626496" w:rsidRDefault="00713119">
          <w:pPr>
            <w:pStyle w:val="9BAA8F32522F430FB5A5A948F69FFCA0"/>
          </w:pPr>
          <w:r w:rsidRPr="00AA0737">
            <w:t>Certificate</w:t>
          </w:r>
        </w:p>
      </w:docPartBody>
    </w:docPart>
    <w:docPart>
      <w:docPartPr>
        <w:name w:val="626F3DA4C07744E8838C716DA46FD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F120E-2277-4E77-A96C-2F608D48527B}"/>
      </w:docPartPr>
      <w:docPartBody>
        <w:p w:rsidR="00626496" w:rsidRDefault="00713119">
          <w:pPr>
            <w:pStyle w:val="626F3DA4C07744E8838C716DA46FD0CD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4728E85969C54A22873FCF4DDD37F0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EA775-30C6-43DC-AE38-0E814489E788}"/>
      </w:docPartPr>
      <w:docPartBody>
        <w:p w:rsidR="00AB600C" w:rsidRPr="00AA0737" w:rsidRDefault="00713119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626496" w:rsidRDefault="00713119">
          <w:pPr>
            <w:pStyle w:val="4728E85969C54A22873FCF4DDD37F090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85FF0FFD05CD4FF480C8E926E82D5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8CA55-8D07-460E-B461-B8B34095ADEB}"/>
      </w:docPartPr>
      <w:docPartBody>
        <w:p w:rsidR="00626496" w:rsidRDefault="00713119">
          <w:pPr>
            <w:pStyle w:val="85FF0FFD05CD4FF480C8E926E82D52C4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F0A833994ABB4B6E80FFD09A9FDB1C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FC179E-6629-45EB-B821-AC0E1B26AEAA}"/>
      </w:docPartPr>
      <w:docPartBody>
        <w:p w:rsidR="00626496" w:rsidRDefault="00713119">
          <w:pPr>
            <w:pStyle w:val="F0A833994ABB4B6E80FFD09A9FDB1C8F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119"/>
    <w:rsid w:val="00626496"/>
    <w:rsid w:val="00713119"/>
    <w:rsid w:val="00D45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AA8F32522F430FB5A5A948F69FFCA0">
    <w:name w:val="9BAA8F32522F430FB5A5A948F69FFCA0"/>
  </w:style>
  <w:style w:type="paragraph" w:customStyle="1" w:styleId="F75F60A532484E1599D0EE3A3006D398">
    <w:name w:val="F75F60A532484E1599D0EE3A3006D398"/>
  </w:style>
  <w:style w:type="paragraph" w:customStyle="1" w:styleId="626F3DA4C07744E8838C716DA46FD0CD">
    <w:name w:val="626F3DA4C07744E8838C716DA46FD0CD"/>
  </w:style>
  <w:style w:type="paragraph" w:customStyle="1" w:styleId="8C0DC4E07259463C9B037D2402F9392C">
    <w:name w:val="8C0DC4E07259463C9B037D2402F9392C"/>
  </w:style>
  <w:style w:type="paragraph" w:customStyle="1" w:styleId="4728E85969C54A22873FCF4DDD37F090">
    <w:name w:val="4728E85969C54A22873FCF4DDD37F090"/>
  </w:style>
  <w:style w:type="paragraph" w:customStyle="1" w:styleId="85FF0FFD05CD4FF480C8E926E82D52C4">
    <w:name w:val="85FF0FFD05CD4FF480C8E926E82D52C4"/>
  </w:style>
  <w:style w:type="paragraph" w:customStyle="1" w:styleId="F0A833994ABB4B6E80FFD09A9FDB1C8F">
    <w:name w:val="F0A833994ABB4B6E80FFD09A9FDB1C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</Template>
  <TotalTime>1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Exam</dc:creator>
  <cp:keywords/>
  <dc:description/>
  <cp:lastModifiedBy>Exam</cp:lastModifiedBy>
  <cp:revision>4</cp:revision>
  <dcterms:created xsi:type="dcterms:W3CDTF">2023-08-04T04:10:00Z</dcterms:created>
  <dcterms:modified xsi:type="dcterms:W3CDTF">2023-08-04T05:26:00Z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